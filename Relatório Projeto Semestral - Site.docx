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9B8" w:rsidRPr="00AA3943" w:rsidRDefault="00F121F3" w:rsidP="00E279B8">
      <w:pPr>
        <w:pStyle w:val="Subttulo"/>
        <w:rPr>
          <w:lang w:val="pt-BR"/>
        </w:rPr>
      </w:pPr>
      <w:r>
        <w:rPr>
          <w:lang w:val="pt-BR"/>
        </w:rPr>
        <w:t>02/12/2020</w:t>
      </w:r>
    </w:p>
    <w:p w:rsidR="00E279B8" w:rsidRPr="00AA3943" w:rsidRDefault="00F121F3" w:rsidP="00F121F3">
      <w:pPr>
        <w:pStyle w:val="Logotipo"/>
        <w:tabs>
          <w:tab w:val="left" w:pos="6282"/>
        </w:tabs>
        <w:jc w:val="center"/>
        <w:rPr>
          <w:lang w:val="pt-BR"/>
        </w:rPr>
      </w:pPr>
      <w:r>
        <w:rPr>
          <w:lang w:val="pt-BR" w:eastAsia="pt-BR"/>
        </w:rPr>
        <w:t>ETAPA 2 DO TRABALHO DE AMBIENTES DE PROGRAMAÇÃO II</w:t>
      </w:r>
    </w:p>
    <w:p w:rsidR="00907CBB" w:rsidRDefault="00F121F3" w:rsidP="00F121F3">
      <w:pPr>
        <w:jc w:val="right"/>
        <w:rPr>
          <w:noProof/>
          <w:lang w:val="pt-BR"/>
        </w:rPr>
      </w:pPr>
      <w:r>
        <w:rPr>
          <w:noProof/>
          <w:lang w:val="pt-BR"/>
        </w:rPr>
        <w:t>FEITO POR:</w:t>
      </w:r>
    </w:p>
    <w:p w:rsidR="00F121F3" w:rsidRDefault="00F121F3" w:rsidP="00F121F3">
      <w:pPr>
        <w:jc w:val="right"/>
        <w:rPr>
          <w:noProof/>
          <w:lang w:val="pt-BR"/>
        </w:rPr>
      </w:pPr>
      <w:r>
        <w:rPr>
          <w:noProof/>
          <w:lang w:val="pt-BR"/>
        </w:rPr>
        <w:t xml:space="preserve">BEATRIZ RODRIGUES </w:t>
      </w:r>
      <w:r w:rsidR="00007661">
        <w:rPr>
          <w:noProof/>
          <w:lang w:val="pt-BR"/>
        </w:rPr>
        <w:t>D</w:t>
      </w:r>
      <w:r>
        <w:rPr>
          <w:noProof/>
          <w:lang w:val="pt-BR"/>
        </w:rPr>
        <w:t>E SOUZA RA 102012083</w:t>
      </w:r>
    </w:p>
    <w:p w:rsidR="00F121F3" w:rsidRPr="00F121F3" w:rsidRDefault="00F121F3" w:rsidP="00F121F3">
      <w:pPr>
        <w:spacing w:after="0"/>
        <w:ind w:left="0" w:right="0"/>
        <w:jc w:val="right"/>
        <w:rPr>
          <w:rFonts w:eastAsia="Times New Roman" w:cstheme="minorHAnsi"/>
          <w:kern w:val="0"/>
          <w:lang w:val="pt-BR" w:eastAsia="pt-BR"/>
          <w14:ligatures w14:val="none"/>
        </w:rPr>
      </w:pPr>
      <w:r w:rsidRPr="00F121F3">
        <w:rPr>
          <w:rFonts w:eastAsia="Times New Roman" w:cstheme="minorHAnsi"/>
          <w:kern w:val="0"/>
          <w:lang w:val="pt-BR" w:eastAsia="pt-BR"/>
          <w14:ligatures w14:val="none"/>
        </w:rPr>
        <w:t>RAFAEL SILVA DAMACENA RA 102011966</w:t>
      </w:r>
    </w:p>
    <w:p w:rsidR="00F121F3" w:rsidRDefault="00F121F3" w:rsidP="00E279B8">
      <w:pPr>
        <w:rPr>
          <w:noProof/>
          <w:lang w:val="pt-BR"/>
        </w:rPr>
      </w:pPr>
    </w:p>
    <w:p w:rsidR="00F121F3" w:rsidRDefault="00F121F3" w:rsidP="00E279B8">
      <w:pPr>
        <w:rPr>
          <w:noProof/>
          <w:lang w:val="pt-BR"/>
        </w:rPr>
      </w:pPr>
    </w:p>
    <w:p w:rsidR="00F121F3" w:rsidRPr="00AA3943" w:rsidRDefault="00F121F3" w:rsidP="00E279B8">
      <w:pPr>
        <w:rPr>
          <w:noProof/>
          <w:lang w:val="pt-BR"/>
        </w:rPr>
      </w:pPr>
    </w:p>
    <w:p w:rsidR="00907CBB" w:rsidRDefault="00907CBB" w:rsidP="00B55F12">
      <w:pPr>
        <w:pStyle w:val="Ttulo2"/>
        <w:rPr>
          <w:lang w:val="pt-BR"/>
        </w:rPr>
      </w:pPr>
    </w:p>
    <w:p w:rsidR="00FA0A48" w:rsidRDefault="00FA0A48" w:rsidP="00FA0A48">
      <w:pPr>
        <w:rPr>
          <w:lang w:val="pt-BR"/>
        </w:rPr>
      </w:pPr>
    </w:p>
    <w:p w:rsidR="00FA0A48" w:rsidRDefault="00FA0A48" w:rsidP="00FA0A48">
      <w:pPr>
        <w:ind w:left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Esse projeto é o complemento da primeira parte realizada no primeiro bimestre onde foi pedido páginas estáticas de um site.</w:t>
      </w:r>
    </w:p>
    <w:p w:rsidR="00FA0A48" w:rsidRDefault="00FA0A48" w:rsidP="00FA0A48">
      <w:pPr>
        <w:ind w:left="0"/>
        <w:rPr>
          <w:sz w:val="24"/>
        </w:rPr>
      </w:pPr>
      <w:r>
        <w:rPr>
          <w:sz w:val="24"/>
          <w:szCs w:val="24"/>
          <w:lang w:val="pt-BR"/>
        </w:rPr>
        <w:t xml:space="preserve">A segunda parte utiliza essas páginas </w:t>
      </w:r>
      <w:r w:rsidR="00357BF9">
        <w:rPr>
          <w:sz w:val="24"/>
          <w:szCs w:val="24"/>
          <w:lang w:val="pt-BR"/>
        </w:rPr>
        <w:t xml:space="preserve">para ligar as informações desse site ao um banco de dados local através do </w:t>
      </w:r>
      <w:proofErr w:type="spellStart"/>
      <w:r w:rsidR="00357BF9" w:rsidRPr="00357BF9">
        <w:rPr>
          <w:color w:val="548AB7" w:themeColor="accent1" w:themeShade="BF"/>
          <w:sz w:val="24"/>
          <w:szCs w:val="24"/>
          <w:lang w:val="pt-BR"/>
        </w:rPr>
        <w:t>SQLite</w:t>
      </w:r>
      <w:proofErr w:type="spellEnd"/>
      <w:r w:rsidR="00357BF9">
        <w:rPr>
          <w:sz w:val="24"/>
          <w:szCs w:val="24"/>
          <w:lang w:val="pt-BR"/>
        </w:rPr>
        <w:t xml:space="preserve"> e o </w:t>
      </w:r>
      <w:r w:rsidR="00357BF9" w:rsidRPr="00357BF9">
        <w:rPr>
          <w:color w:val="548AB7" w:themeColor="accent1" w:themeShade="BF"/>
          <w:sz w:val="24"/>
          <w:lang w:val="pt-BR"/>
        </w:rPr>
        <w:t>Python</w:t>
      </w:r>
      <w:r w:rsidR="00357BF9">
        <w:rPr>
          <w:sz w:val="24"/>
          <w:lang w:val="pt-BR"/>
        </w:rPr>
        <w:t xml:space="preserve">, e também utilizamos o </w:t>
      </w:r>
      <w:proofErr w:type="spellStart"/>
      <w:r w:rsidR="00357BF9" w:rsidRPr="00357BF9">
        <w:rPr>
          <w:color w:val="548AB7" w:themeColor="accent1" w:themeShade="BF"/>
          <w:sz w:val="24"/>
          <w:lang w:val="pt-BR"/>
        </w:rPr>
        <w:t>cherrypy</w:t>
      </w:r>
      <w:proofErr w:type="spellEnd"/>
      <w:r w:rsidR="00357BF9">
        <w:rPr>
          <w:sz w:val="24"/>
          <w:lang w:val="pt-BR"/>
        </w:rPr>
        <w:t xml:space="preserve"> que é projetado para </w:t>
      </w:r>
      <w:r w:rsidR="00357BF9" w:rsidRPr="00357BF9">
        <w:rPr>
          <w:sz w:val="24"/>
        </w:rPr>
        <w:t>desenvolvimento ágil de aplicações web</w:t>
      </w:r>
      <w:r w:rsidR="00357BF9">
        <w:rPr>
          <w:sz w:val="24"/>
        </w:rPr>
        <w:t>.</w:t>
      </w:r>
    </w:p>
    <w:p w:rsidR="00357BF9" w:rsidRDefault="00357BF9" w:rsidP="00FA0A48">
      <w:pPr>
        <w:ind w:left="0"/>
        <w:rPr>
          <w:sz w:val="24"/>
        </w:rPr>
      </w:pPr>
    </w:p>
    <w:p w:rsidR="00357BF9" w:rsidRDefault="00357BF9" w:rsidP="00FA0A48">
      <w:pPr>
        <w:ind w:left="0"/>
        <w:rPr>
          <w:b/>
          <w:color w:val="355D7E" w:themeColor="accent1" w:themeShade="80"/>
          <w:sz w:val="28"/>
        </w:rPr>
      </w:pPr>
      <w:r w:rsidRPr="00357BF9">
        <w:rPr>
          <w:b/>
          <w:color w:val="355D7E" w:themeColor="accent1" w:themeShade="80"/>
          <w:sz w:val="28"/>
        </w:rPr>
        <w:t>ESTRUTURA DOS BANCOS DE DADOS</w:t>
      </w:r>
    </w:p>
    <w:p w:rsidR="00357BF9" w:rsidRDefault="00357BF9" w:rsidP="00FA0A48">
      <w:pPr>
        <w:ind w:left="0"/>
        <w:rPr>
          <w:color w:val="000000" w:themeColor="text1"/>
          <w:sz w:val="24"/>
        </w:rPr>
      </w:pPr>
    </w:p>
    <w:p w:rsidR="00357BF9" w:rsidRDefault="00357BF9" w:rsidP="00FA0A48">
      <w:pPr>
        <w:ind w:left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Foram utilizados dois bancos para salvar os dados.</w:t>
      </w:r>
    </w:p>
    <w:p w:rsidR="00357BF9" w:rsidRPr="00357BF9" w:rsidRDefault="00357BF9" w:rsidP="00FA0A48">
      <w:pPr>
        <w:ind w:left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O primeiro foi para o cadastro de vendedores:</w:t>
      </w:r>
    </w:p>
    <w:p w:rsidR="00357BF9" w:rsidRDefault="00275F20" w:rsidP="00FA0A48">
      <w:pPr>
        <w:ind w:left="0"/>
        <w:rPr>
          <w:color w:val="355D7E" w:themeColor="accent1" w:themeShade="80"/>
          <w:sz w:val="24"/>
          <w:szCs w:val="24"/>
          <w:lang w:val="pt-BR"/>
        </w:rPr>
      </w:pPr>
      <w:r w:rsidRPr="00275F20">
        <w:rPr>
          <w:color w:val="355D7E" w:themeColor="accent1" w:themeShade="80"/>
          <w:sz w:val="24"/>
          <w:szCs w:val="24"/>
          <w:lang w:val="pt-BR"/>
        </w:rPr>
        <w:drawing>
          <wp:inline distT="0" distB="0" distL="0" distR="0" wp14:anchorId="47B1C550" wp14:editId="441048E2">
            <wp:extent cx="5731510" cy="4754245"/>
            <wp:effectExtent l="0" t="0" r="254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7BF9" w:rsidRDefault="00357BF9" w:rsidP="00FA0A48">
      <w:pPr>
        <w:ind w:left="0"/>
        <w:rPr>
          <w:color w:val="355D7E" w:themeColor="accent1" w:themeShade="80"/>
          <w:sz w:val="24"/>
          <w:szCs w:val="24"/>
          <w:lang w:val="pt-BR"/>
        </w:rPr>
      </w:pPr>
    </w:p>
    <w:p w:rsidR="00357BF9" w:rsidRDefault="00357BF9" w:rsidP="00357BF9">
      <w:pPr>
        <w:ind w:left="0"/>
        <w:rPr>
          <w:color w:val="000000" w:themeColor="text1"/>
          <w:sz w:val="24"/>
        </w:rPr>
      </w:pPr>
    </w:p>
    <w:p w:rsidR="00357BF9" w:rsidRDefault="00357BF9" w:rsidP="00357BF9">
      <w:pPr>
        <w:ind w:left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O segundo foi para o cadastro de produtos:</w:t>
      </w:r>
    </w:p>
    <w:p w:rsidR="00357BF9" w:rsidRPr="00357BF9" w:rsidRDefault="00357BF9" w:rsidP="00357BF9">
      <w:pPr>
        <w:ind w:left="0"/>
        <w:rPr>
          <w:color w:val="000000" w:themeColor="text1"/>
          <w:sz w:val="24"/>
        </w:rPr>
      </w:pPr>
      <w:r w:rsidRPr="00357BF9">
        <w:rPr>
          <w:noProof/>
          <w:color w:val="000000" w:themeColor="text1"/>
          <w:sz w:val="24"/>
          <w:lang w:val="pt-BR"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393BF4BA" wp14:editId="4C285D8F">
            <wp:simplePos x="0" y="0"/>
            <wp:positionH relativeFrom="margin">
              <wp:posOffset>-324485</wp:posOffset>
            </wp:positionH>
            <wp:positionV relativeFrom="page">
              <wp:posOffset>1504315</wp:posOffset>
            </wp:positionV>
            <wp:extent cx="6574155" cy="5114925"/>
            <wp:effectExtent l="0" t="0" r="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BF9" w:rsidRDefault="00357BF9" w:rsidP="00FA0A48">
      <w:pPr>
        <w:ind w:left="0"/>
        <w:rPr>
          <w:color w:val="355D7E" w:themeColor="accent1" w:themeShade="80"/>
          <w:sz w:val="24"/>
          <w:szCs w:val="24"/>
          <w:lang w:val="pt-BR"/>
        </w:rPr>
      </w:pPr>
    </w:p>
    <w:p w:rsidR="00357BF9" w:rsidRDefault="00357BF9" w:rsidP="00357BF9">
      <w:pPr>
        <w:ind w:left="0"/>
        <w:rPr>
          <w:b/>
          <w:color w:val="355D7E" w:themeColor="accent1" w:themeShade="80"/>
          <w:sz w:val="28"/>
        </w:rPr>
      </w:pPr>
      <w:r w:rsidRPr="00357BF9">
        <w:rPr>
          <w:b/>
          <w:color w:val="355D7E" w:themeColor="accent1" w:themeShade="80"/>
          <w:sz w:val="28"/>
        </w:rPr>
        <w:t xml:space="preserve">ESTRUTURA DOS </w:t>
      </w:r>
      <w:r>
        <w:rPr>
          <w:b/>
          <w:color w:val="355D7E" w:themeColor="accent1" w:themeShade="80"/>
          <w:sz w:val="28"/>
        </w:rPr>
        <w:t xml:space="preserve">MODULOS DINÂMICOS </w:t>
      </w:r>
    </w:p>
    <w:p w:rsidR="00902CC3" w:rsidRDefault="00902CC3" w:rsidP="00357BF9">
      <w:pPr>
        <w:ind w:left="0"/>
        <w:rPr>
          <w:b/>
          <w:color w:val="355D7E" w:themeColor="accent1" w:themeShade="80"/>
          <w:sz w:val="28"/>
        </w:rPr>
      </w:pPr>
    </w:p>
    <w:p w:rsidR="00902CC3" w:rsidRDefault="00902CC3" w:rsidP="00357BF9">
      <w:pPr>
        <w:ind w:left="0"/>
        <w:rPr>
          <w:b/>
          <w:color w:val="355D7E" w:themeColor="accent1" w:themeShade="80"/>
          <w:sz w:val="28"/>
        </w:rPr>
      </w:pPr>
    </w:p>
    <w:p w:rsidR="00902CC3" w:rsidRDefault="00902CC3" w:rsidP="00902CC3">
      <w:pPr>
        <w:ind w:left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O arquivo principal é responsavel pelo funcionamento da página, ligar os modulos e mostrar o layout da página principal do site. </w:t>
      </w:r>
    </w:p>
    <w:p w:rsidR="00902CC3" w:rsidRDefault="00902CC3" w:rsidP="00357BF9">
      <w:pPr>
        <w:ind w:left="0"/>
        <w:rPr>
          <w:b/>
          <w:color w:val="355D7E" w:themeColor="accent1" w:themeShade="80"/>
          <w:sz w:val="28"/>
        </w:rPr>
      </w:pPr>
    </w:p>
    <w:p w:rsidR="00357BF9" w:rsidRDefault="00902CC3" w:rsidP="00357BF9">
      <w:pPr>
        <w:ind w:left="0"/>
        <w:rPr>
          <w:b/>
          <w:color w:val="355D7E" w:themeColor="accent1" w:themeShade="80"/>
          <w:sz w:val="28"/>
        </w:rPr>
      </w:pPr>
      <w:r w:rsidRPr="00902CC3">
        <w:rPr>
          <w:noProof/>
          <w:color w:val="000000" w:themeColor="text1"/>
          <w:sz w:val="24"/>
          <w:lang w:val="pt-BR"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48907677" wp14:editId="691DA1F9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144218" cy="5877745"/>
            <wp:effectExtent l="0" t="0" r="0" b="889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BF9" w:rsidRDefault="00357BF9" w:rsidP="00357BF9">
      <w:pPr>
        <w:ind w:left="0"/>
        <w:rPr>
          <w:b/>
          <w:color w:val="355D7E" w:themeColor="accent1" w:themeShade="80"/>
          <w:sz w:val="28"/>
        </w:rPr>
      </w:pPr>
    </w:p>
    <w:p w:rsidR="00902CC3" w:rsidRPr="00357BF9" w:rsidRDefault="00902CC3" w:rsidP="00357BF9">
      <w:pPr>
        <w:ind w:left="0"/>
        <w:rPr>
          <w:color w:val="000000" w:themeColor="text1"/>
          <w:sz w:val="24"/>
        </w:rPr>
      </w:pPr>
    </w:p>
    <w:p w:rsidR="00357BF9" w:rsidRDefault="00902CC3" w:rsidP="00FA0A48">
      <w:pPr>
        <w:ind w:left="0"/>
        <w:rPr>
          <w:color w:val="355D7E" w:themeColor="accent1" w:themeShade="80"/>
          <w:sz w:val="24"/>
          <w:szCs w:val="24"/>
          <w:lang w:val="pt-BR"/>
        </w:rPr>
      </w:pPr>
      <w:r w:rsidRPr="00902CC3">
        <w:rPr>
          <w:noProof/>
          <w:color w:val="355D7E" w:themeColor="accent1" w:themeShade="80"/>
          <w:sz w:val="24"/>
          <w:szCs w:val="24"/>
          <w:lang w:val="pt-BR" w:eastAsia="pt-BR"/>
        </w:rPr>
        <w:lastRenderedPageBreak/>
        <w:drawing>
          <wp:inline distT="0" distB="0" distL="0" distR="0" wp14:anchorId="60619B0F" wp14:editId="6F14FE68">
            <wp:extent cx="5731510" cy="4111625"/>
            <wp:effectExtent l="0" t="0" r="254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>
        <w:rPr>
          <w:color w:val="355D7E" w:themeColor="accent1" w:themeShade="80"/>
          <w:sz w:val="24"/>
          <w:szCs w:val="24"/>
          <w:lang w:val="pt-BR"/>
        </w:rPr>
        <w:t xml:space="preserve"> </w:t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>
        <w:rPr>
          <w:color w:val="000000" w:themeColor="text1"/>
          <w:sz w:val="24"/>
          <w:szCs w:val="24"/>
          <w:lang w:val="pt-BR"/>
        </w:rPr>
        <w:t xml:space="preserve">O segundo arquivo mais importante é o de </w:t>
      </w:r>
      <w:proofErr w:type="spellStart"/>
      <w:r>
        <w:rPr>
          <w:color w:val="000000" w:themeColor="text1"/>
          <w:sz w:val="24"/>
          <w:szCs w:val="24"/>
          <w:lang w:val="pt-BR"/>
        </w:rPr>
        <w:t>login</w:t>
      </w:r>
      <w:proofErr w:type="spellEnd"/>
      <w:r>
        <w:rPr>
          <w:color w:val="000000" w:themeColor="text1"/>
          <w:sz w:val="24"/>
          <w:szCs w:val="24"/>
          <w:lang w:val="pt-BR"/>
        </w:rPr>
        <w:t xml:space="preserve"> onde terá as funções de levar a página de perfil, verificar, excluir e alterar os dados dos vendedores e produtos, além de chamar as funções que realizam os cadastros.</w:t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6CF87825" wp14:editId="785ACABA">
            <wp:extent cx="5731510" cy="509460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57E8C229" wp14:editId="6EDBCACA">
            <wp:extent cx="5731510" cy="459803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2B9113C3" wp14:editId="4E69EFDE">
            <wp:extent cx="5731510" cy="4906645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56890959" wp14:editId="3D7F697F">
            <wp:extent cx="5731510" cy="160591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5EECEE8F" wp14:editId="0700C890">
            <wp:extent cx="5287113" cy="5487166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902CC3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3F2981CF" wp14:editId="404566D7">
            <wp:extent cx="5731510" cy="4358640"/>
            <wp:effectExtent l="0" t="0" r="254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C3" w:rsidRDefault="00902CC3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007661">
        <w:rPr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20DE0E6D" wp14:editId="415394A1">
            <wp:extent cx="5731510" cy="457962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007661">
        <w:rPr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F2AFA27" wp14:editId="4B940A9B">
            <wp:extent cx="5731510" cy="4068445"/>
            <wp:effectExtent l="0" t="0" r="254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Default="00007661" w:rsidP="00007661">
      <w:pPr>
        <w:ind w:left="0"/>
        <w:rPr>
          <w:color w:val="000000" w:themeColor="text1"/>
          <w:sz w:val="24"/>
          <w:szCs w:val="24"/>
          <w:lang w:val="pt-BR"/>
        </w:rPr>
      </w:pPr>
      <w:r>
        <w:rPr>
          <w:color w:val="000000" w:themeColor="text1"/>
          <w:sz w:val="24"/>
          <w:szCs w:val="24"/>
          <w:lang w:val="pt-BR"/>
        </w:rPr>
        <w:lastRenderedPageBreak/>
        <w:t>Por último temos as páginas de cadastro do vendedores e produtos.</w:t>
      </w:r>
    </w:p>
    <w:p w:rsidR="00007661" w:rsidRPr="00007661" w:rsidRDefault="00007661" w:rsidP="00007661">
      <w:pPr>
        <w:ind w:left="0"/>
        <w:rPr>
          <w:b/>
          <w:color w:val="355D7E" w:themeColor="accent1" w:themeShade="80"/>
          <w:sz w:val="28"/>
          <w:szCs w:val="24"/>
          <w:lang w:val="pt-BR"/>
        </w:rPr>
      </w:pPr>
      <w:r w:rsidRPr="00007661">
        <w:rPr>
          <w:b/>
          <w:color w:val="355D7E" w:themeColor="accent1" w:themeShade="80"/>
          <w:sz w:val="28"/>
          <w:szCs w:val="24"/>
          <w:lang w:val="pt-BR"/>
        </w:rPr>
        <w:t>Vendedores</w:t>
      </w: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007661">
        <w:rPr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E659C8A" wp14:editId="7EB5B243">
            <wp:extent cx="5731510" cy="4451350"/>
            <wp:effectExtent l="0" t="0" r="254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  <w:r w:rsidRPr="00007661">
        <w:rPr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A75BEEE" wp14:editId="2551F586">
            <wp:extent cx="5731510" cy="3120390"/>
            <wp:effectExtent l="0" t="0" r="254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007661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p w:rsidR="00007661" w:rsidRDefault="00007661" w:rsidP="00007661">
      <w:pPr>
        <w:ind w:left="0"/>
        <w:rPr>
          <w:b/>
          <w:color w:val="355D7E" w:themeColor="accent1" w:themeShade="80"/>
          <w:sz w:val="28"/>
          <w:szCs w:val="24"/>
          <w:lang w:val="pt-BR"/>
        </w:rPr>
      </w:pPr>
      <w:r>
        <w:rPr>
          <w:b/>
          <w:color w:val="355D7E" w:themeColor="accent1" w:themeShade="80"/>
          <w:sz w:val="28"/>
          <w:szCs w:val="24"/>
          <w:lang w:val="pt-BR"/>
        </w:rPr>
        <w:lastRenderedPageBreak/>
        <w:t>Produtos</w:t>
      </w:r>
    </w:p>
    <w:p w:rsidR="00007448" w:rsidRDefault="00007448" w:rsidP="00007661">
      <w:pPr>
        <w:ind w:left="0"/>
        <w:rPr>
          <w:b/>
          <w:color w:val="355D7E" w:themeColor="accent1" w:themeShade="80"/>
          <w:sz w:val="28"/>
          <w:szCs w:val="24"/>
          <w:lang w:val="pt-BR"/>
        </w:rPr>
      </w:pPr>
    </w:p>
    <w:p w:rsidR="00007661" w:rsidRDefault="00007448" w:rsidP="00007661">
      <w:pPr>
        <w:ind w:left="0"/>
        <w:rPr>
          <w:b/>
          <w:color w:val="355D7E" w:themeColor="accent1" w:themeShade="80"/>
          <w:sz w:val="28"/>
          <w:szCs w:val="24"/>
          <w:lang w:val="pt-BR"/>
        </w:rPr>
      </w:pPr>
      <w:r w:rsidRPr="00007448">
        <w:rPr>
          <w:b/>
          <w:noProof/>
          <w:color w:val="355D7E" w:themeColor="accent1" w:themeShade="80"/>
          <w:sz w:val="28"/>
          <w:szCs w:val="24"/>
          <w:lang w:val="pt-BR" w:eastAsia="pt-BR"/>
        </w:rPr>
        <w:drawing>
          <wp:inline distT="0" distB="0" distL="0" distR="0" wp14:anchorId="489819FD" wp14:editId="5464C5E5">
            <wp:extent cx="5731510" cy="272796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Pr="00007661" w:rsidRDefault="00007661" w:rsidP="00007661">
      <w:pPr>
        <w:ind w:left="0"/>
        <w:rPr>
          <w:b/>
          <w:color w:val="355D7E" w:themeColor="accent1" w:themeShade="80"/>
          <w:sz w:val="28"/>
          <w:szCs w:val="24"/>
          <w:lang w:val="pt-BR"/>
        </w:rPr>
      </w:pPr>
      <w:r w:rsidRPr="00007661">
        <w:rPr>
          <w:b/>
          <w:noProof/>
          <w:color w:val="355D7E" w:themeColor="accent1" w:themeShade="80"/>
          <w:sz w:val="28"/>
          <w:szCs w:val="24"/>
          <w:lang w:val="pt-BR" w:eastAsia="pt-BR"/>
        </w:rPr>
        <w:drawing>
          <wp:inline distT="0" distB="0" distL="0" distR="0" wp14:anchorId="62A0FE0A" wp14:editId="36789B53">
            <wp:extent cx="5731510" cy="3751580"/>
            <wp:effectExtent l="0" t="0" r="254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61" w:rsidRPr="00902CC3" w:rsidRDefault="00007661" w:rsidP="00FA0A48">
      <w:pPr>
        <w:ind w:left="0"/>
        <w:rPr>
          <w:color w:val="000000" w:themeColor="text1"/>
          <w:sz w:val="24"/>
          <w:szCs w:val="24"/>
          <w:lang w:val="pt-BR"/>
        </w:rPr>
      </w:pPr>
    </w:p>
    <w:sectPr w:rsidR="00007661" w:rsidRPr="00902CC3" w:rsidSect="00972011">
      <w:headerReference w:type="default" r:id="rId23"/>
      <w:footerReference w:type="default" r:id="rId24"/>
      <w:headerReference w:type="first" r:id="rId2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635" w:rsidRDefault="00C81635">
      <w:r>
        <w:separator/>
      </w:r>
    </w:p>
    <w:p w:rsidR="00C81635" w:rsidRDefault="00C81635"/>
  </w:endnote>
  <w:endnote w:type="continuationSeparator" w:id="0">
    <w:p w:rsidR="00C81635" w:rsidRDefault="00C81635">
      <w:r>
        <w:continuationSeparator/>
      </w:r>
    </w:p>
    <w:p w:rsidR="00C81635" w:rsidRDefault="00C816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ela de rodapé"/>
    </w:tblPr>
    <w:tblGrid>
      <w:gridCol w:w="1354"/>
      <w:gridCol w:w="6318"/>
      <w:gridCol w:w="1354"/>
    </w:tblGrid>
    <w:tr w:rsidR="00907CBB" w:rsidTr="00B87079">
      <w:tc>
        <w:tcPr>
          <w:tcW w:w="750" w:type="pct"/>
        </w:tcPr>
        <w:p w:rsidR="00907CBB" w:rsidRDefault="00F121F3" w:rsidP="00F121F3">
          <w:pPr>
            <w:pStyle w:val="Rodap"/>
          </w:pPr>
          <w:r>
            <w:t>02/12/2020</w:t>
          </w:r>
        </w:p>
      </w:tc>
      <w:tc>
        <w:tcPr>
          <w:tcW w:w="3500" w:type="pct"/>
        </w:tcPr>
        <w:p w:rsidR="00907CBB" w:rsidRDefault="00C81635" w:rsidP="00F121F3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67DCD36599634348922C20A5A215AFF5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r w:rsidR="00F121F3">
                <w:t>Estrutura do projeto</w:t>
              </w:r>
            </w:sdtContent>
          </w:sdt>
        </w:p>
      </w:tc>
      <w:tc>
        <w:tcPr>
          <w:tcW w:w="750" w:type="pct"/>
        </w:tcPr>
        <w:p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275F20">
            <w:rPr>
              <w:noProof/>
              <w:lang w:val="pt-BR" w:bidi="pt-BR"/>
            </w:rPr>
            <w:t>2</w:t>
          </w:r>
          <w:r>
            <w:rPr>
              <w:lang w:val="pt-BR" w:bidi="pt-BR"/>
            </w:rPr>
            <w:fldChar w:fldCharType="end"/>
          </w:r>
        </w:p>
      </w:tc>
    </w:tr>
  </w:tbl>
  <w:p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635" w:rsidRDefault="00C81635">
      <w:r>
        <w:separator/>
      </w:r>
    </w:p>
    <w:p w:rsidR="00C81635" w:rsidRDefault="00C81635"/>
  </w:footnote>
  <w:footnote w:type="continuationSeparator" w:id="0">
    <w:p w:rsidR="00C81635" w:rsidRDefault="00C81635">
      <w:r>
        <w:continuationSeparator/>
      </w:r>
    </w:p>
    <w:p w:rsidR="00C81635" w:rsidRDefault="00C8163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CBB" w:rsidRPr="00F121F3" w:rsidRDefault="00F121F3">
    <w:pPr>
      <w:pStyle w:val="Cabealho"/>
      <w:rPr>
        <w:color w:val="548AB7" w:themeColor="accent1" w:themeShade="BF"/>
        <w:lang w:val="pt-BR"/>
      </w:rPr>
    </w:pPr>
    <w:r w:rsidRPr="00F121F3">
      <w:rPr>
        <w:color w:val="548AB7" w:themeColor="accent1" w:themeShade="BF"/>
        <w:lang w:val="pt-BR"/>
      </w:rPr>
      <w:t>AP II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6E05" w:rsidRDefault="00736E05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upo 2" descr="Barra lateral decorativa da folha de rosto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tâ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tâ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C5ECC37" id="Grupo 2" o:spid="_x0000_s1026" alt="Barra lateral decorativa da folha de rosto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">
              <v:rect id="Retângulo 3" o:spid="_x0000_s1027" alt="Barra lateral decorativa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hrzMIA&#10;AADaAAAADwAAAGRycy9kb3ducmV2LnhtbESP0WrCQBRE3wX/YblC33RjSkXTbIJKA6X4UtsPuGZv&#10;k2j2bshuk/TvuwWhj8PMnGHSfDKtGKh3jWUF61UEgri0uuFKwedHsdyCcB5ZY2uZFPyQgzybz1JM&#10;tB35nYazr0SAsEtQQe19l0jpypoMupXtiIP3ZXuDPsi+krrHMcBNK+Mo2kiDDYeFGjs61lTezt9G&#10;wYuxT6frbjBF3Fys3GzZH95YqYfFtH8G4Wny/+F7+1UreIS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mGvMwgAAANoAAAAPAAAAAAAAAAAAAAAAAJgCAABkcnMvZG93&#10;bnJldi54bWxQSwUGAAAAAAQABAD1AAAAhwMAAAAA&#10;" fillcolor="#dd8047 [3205]" stroked="f" strokeweight="1pt"/>
              <v:rect id="Retângulo 5" o:spid="_x0000_s1028" alt="Barra lateral decorativa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iBJMEA&#10;AADaAAAADwAAAGRycy9kb3ducmV2LnhtbESPQYvCMBSE7wv+h/AEL0VTlRWpRhGhIMgKVi/eHs2z&#10;LTYvpYla//1GEDwOM/MNs1x3phYPal1lWcF4FIMgzq2uuFBwPqXDOQjnkTXWlknBixysV72fJSba&#10;PvlIj8wXIkDYJaig9L5JpHR5SQbdyDbEwbva1qAPsi2kbvEZ4KaWkzieSYMVh4USG9qWlN+yu1Ew&#10;TbVp8NClPtrfMTofo/Hl76DUoN9tFiA8df4b/rR3WsEvvK+EG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4gSTBAAAA2gAAAA8AAAAAAAAAAAAAAAAAmAIAAGRycy9kb3du&#10;cmV2LnhtbFBLBQYAAAAABAAEAPUAAACGAwAAAAA=&#10;" fillcolor="#94b6d2 [3204]" stroked="f" strokeweight="1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F3"/>
    <w:rsid w:val="00007448"/>
    <w:rsid w:val="00007661"/>
    <w:rsid w:val="00067E02"/>
    <w:rsid w:val="00107CB6"/>
    <w:rsid w:val="0013333F"/>
    <w:rsid w:val="00193898"/>
    <w:rsid w:val="001D74D3"/>
    <w:rsid w:val="00275F20"/>
    <w:rsid w:val="002B21AE"/>
    <w:rsid w:val="00312DD5"/>
    <w:rsid w:val="0033593E"/>
    <w:rsid w:val="00357BF9"/>
    <w:rsid w:val="003817F2"/>
    <w:rsid w:val="003B56A8"/>
    <w:rsid w:val="003F18C4"/>
    <w:rsid w:val="004534A5"/>
    <w:rsid w:val="004566FA"/>
    <w:rsid w:val="00495232"/>
    <w:rsid w:val="004A4EC4"/>
    <w:rsid w:val="004D1460"/>
    <w:rsid w:val="005331CA"/>
    <w:rsid w:val="005504AE"/>
    <w:rsid w:val="00660B21"/>
    <w:rsid w:val="00714CE5"/>
    <w:rsid w:val="00736E05"/>
    <w:rsid w:val="00822A8D"/>
    <w:rsid w:val="00831731"/>
    <w:rsid w:val="00852FE0"/>
    <w:rsid w:val="00874542"/>
    <w:rsid w:val="00902CC3"/>
    <w:rsid w:val="00907CBB"/>
    <w:rsid w:val="00913AE4"/>
    <w:rsid w:val="00972011"/>
    <w:rsid w:val="00976A9B"/>
    <w:rsid w:val="0099384F"/>
    <w:rsid w:val="009A32A1"/>
    <w:rsid w:val="00A72CC5"/>
    <w:rsid w:val="00AA3943"/>
    <w:rsid w:val="00B556E6"/>
    <w:rsid w:val="00B55F12"/>
    <w:rsid w:val="00B87079"/>
    <w:rsid w:val="00C41938"/>
    <w:rsid w:val="00C64B77"/>
    <w:rsid w:val="00C81635"/>
    <w:rsid w:val="00CB5473"/>
    <w:rsid w:val="00D0079B"/>
    <w:rsid w:val="00DA0B66"/>
    <w:rsid w:val="00DB518C"/>
    <w:rsid w:val="00E279B8"/>
    <w:rsid w:val="00E538EC"/>
    <w:rsid w:val="00E756E6"/>
    <w:rsid w:val="00EA05B8"/>
    <w:rsid w:val="00EB203B"/>
    <w:rsid w:val="00F121F3"/>
    <w:rsid w:val="00FA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81F4E439-2441-4402-AFB1-467D73F48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left w:w="108" w:type="dxa"/>
        <w:bottom w:w="29" w:type="dxa"/>
        <w:right w:w="108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4" w:space="0" w:color="94B6D2" w:themeColor="accent1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Ind w:w="0" w:type="dxa"/>
      <w:tblBorders>
        <w:top w:val="single" w:sz="4" w:space="0" w:color="DD8047" w:themeColor="accent2"/>
        <w:bottom w:val="single" w:sz="4" w:space="0" w:color="DD804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3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Modelo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7DCD36599634348922C20A5A215AFF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D573925-1EA9-425E-8FD4-AA314AA9D03B}"/>
      </w:docPartPr>
      <w:docPartBody>
        <w:p w:rsidR="00F3659D" w:rsidRDefault="009D4E0B">
          <w:pPr>
            <w:pStyle w:val="67DCD36599634348922C20A5A215AFF5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E0B"/>
    <w:rsid w:val="005A0823"/>
    <w:rsid w:val="007263C1"/>
    <w:rsid w:val="009D4E0B"/>
    <w:rsid w:val="00F3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FE36CB9E69A4B38AC091ABBDDBDA45E">
    <w:name w:val="AFE36CB9E69A4B38AC091ABBDDBDA45E"/>
  </w:style>
  <w:style w:type="paragraph" w:customStyle="1" w:styleId="715DA3FD8BD64EE49BEBDE9ACF200349">
    <w:name w:val="715DA3FD8BD64EE49BEBDE9ACF200349"/>
  </w:style>
  <w:style w:type="paragraph" w:customStyle="1" w:styleId="4B5348045B9C432D9FAB867F245505E2">
    <w:name w:val="4B5348045B9C432D9FAB867F245505E2"/>
  </w:style>
  <w:style w:type="paragraph" w:customStyle="1" w:styleId="814C8879B8854AEC85F71E68D18CFA85">
    <w:name w:val="814C8879B8854AEC85F71E68D18CFA85"/>
  </w:style>
  <w:style w:type="paragraph" w:customStyle="1" w:styleId="E5C2813B513049D49B82DBA071827A47">
    <w:name w:val="E5C2813B513049D49B82DBA071827A47"/>
  </w:style>
  <w:style w:type="paragraph" w:customStyle="1" w:styleId="EF3DBA3078A241A3B66D5CEABB650311">
    <w:name w:val="EF3DBA3078A241A3B66D5CEABB650311"/>
  </w:style>
  <w:style w:type="paragraph" w:customStyle="1" w:styleId="4AD538B4D2A1490CA34CEF497281184B">
    <w:name w:val="4AD538B4D2A1490CA34CEF497281184B"/>
  </w:style>
  <w:style w:type="paragraph" w:customStyle="1" w:styleId="C9A893912DDF4071A5CCDEBC0CE6F1D2">
    <w:name w:val="C9A893912DDF4071A5CCDEBC0CE6F1D2"/>
  </w:style>
  <w:style w:type="paragraph" w:customStyle="1" w:styleId="6633291725E04D00B17F28FA1C034B04">
    <w:name w:val="6633291725E04D00B17F28FA1C034B04"/>
  </w:style>
  <w:style w:type="paragraph" w:customStyle="1" w:styleId="8FCB3C9F902544979C2DEEB2ECEDD34A">
    <w:name w:val="8FCB3C9F902544979C2DEEB2ECEDD34A"/>
  </w:style>
  <w:style w:type="paragraph" w:customStyle="1" w:styleId="F16DD0A557854C96B96771F4AB0FF691">
    <w:name w:val="F16DD0A557854C96B96771F4AB0FF691"/>
  </w:style>
  <w:style w:type="paragraph" w:customStyle="1" w:styleId="F7B7EBEDFADF4BC68E68DAF02A6BDA30">
    <w:name w:val="F7B7EBEDFADF4BC68E68DAF02A6BDA30"/>
  </w:style>
  <w:style w:type="paragraph" w:customStyle="1" w:styleId="F1E28A60340A4FBBA25C871CFB80C5DD">
    <w:name w:val="F1E28A60340A4FBBA25C871CFB80C5DD"/>
  </w:style>
  <w:style w:type="paragraph" w:customStyle="1" w:styleId="467597C9767F4959B5ED658F20D6DDEF">
    <w:name w:val="467597C9767F4959B5ED658F20D6DDEF"/>
  </w:style>
  <w:style w:type="paragraph" w:customStyle="1" w:styleId="814AB0511FD3483789D566F483CB6D25">
    <w:name w:val="814AB0511FD3483789D566F483CB6D25"/>
  </w:style>
  <w:style w:type="paragraph" w:customStyle="1" w:styleId="E0D05452D0F44BD48CC015B96344EEF3">
    <w:name w:val="E0D05452D0F44BD48CC015B96344EEF3"/>
  </w:style>
  <w:style w:type="paragraph" w:customStyle="1" w:styleId="CE9A9526BB844FDEB75D8D7AEA94107A">
    <w:name w:val="CE9A9526BB844FDEB75D8D7AEA94107A"/>
  </w:style>
  <w:style w:type="paragraph" w:customStyle="1" w:styleId="4D43A020D3944324A84E502446EBD18D">
    <w:name w:val="4D43A020D3944324A84E502446EBD18D"/>
  </w:style>
  <w:style w:type="paragraph" w:customStyle="1" w:styleId="8E7304596A7045E9AD800B9155E893C2">
    <w:name w:val="8E7304596A7045E9AD800B9155E893C2"/>
  </w:style>
  <w:style w:type="paragraph" w:customStyle="1" w:styleId="B7850AC3237B4F2CA8A0140203E70B2E">
    <w:name w:val="B7850AC3237B4F2CA8A0140203E70B2E"/>
  </w:style>
  <w:style w:type="paragraph" w:customStyle="1" w:styleId="EB41D82E53CA4087B8FF7A01C798DCC1">
    <w:name w:val="EB41D82E53CA4087B8FF7A01C798DCC1"/>
  </w:style>
  <w:style w:type="paragraph" w:customStyle="1" w:styleId="57965D382656476E89AE4DA2C24FF91C">
    <w:name w:val="57965D382656476E89AE4DA2C24FF91C"/>
  </w:style>
  <w:style w:type="paragraph" w:customStyle="1" w:styleId="5F1AA6D4F1954346ACD524A5CBA0E096">
    <w:name w:val="5F1AA6D4F1954346ACD524A5CBA0E096"/>
  </w:style>
  <w:style w:type="paragraph" w:customStyle="1" w:styleId="E4E44659DF65429AB872A67FB1E734B9">
    <w:name w:val="E4E44659DF65429AB872A67FB1E734B9"/>
  </w:style>
  <w:style w:type="paragraph" w:customStyle="1" w:styleId="1F5051F5880941579A9C51C5AFB6FC3B">
    <w:name w:val="1F5051F5880941579A9C51C5AFB6FC3B"/>
  </w:style>
  <w:style w:type="paragraph" w:customStyle="1" w:styleId="AE9B30CAE58142739B66E25FD0FF7D2D">
    <w:name w:val="AE9B30CAE58142739B66E25FD0FF7D2D"/>
  </w:style>
  <w:style w:type="paragraph" w:customStyle="1" w:styleId="4C574C4E768442A28BD77BEEF3A3986A">
    <w:name w:val="4C574C4E768442A28BD77BEEF3A3986A"/>
  </w:style>
  <w:style w:type="paragraph" w:customStyle="1" w:styleId="D8A3C1DB72544CAA88B515CFAD8D7438">
    <w:name w:val="D8A3C1DB72544CAA88B515CFAD8D7438"/>
  </w:style>
  <w:style w:type="paragraph" w:customStyle="1" w:styleId="5198DC9F7C4342D2BE99712047DD36FF">
    <w:name w:val="5198DC9F7C4342D2BE99712047DD36FF"/>
  </w:style>
  <w:style w:type="paragraph" w:customStyle="1" w:styleId="024D7B5F7A544C29BC1FADD4B04BBFF3">
    <w:name w:val="024D7B5F7A544C29BC1FADD4B04BBFF3"/>
  </w:style>
  <w:style w:type="paragraph" w:customStyle="1" w:styleId="666541589C6242CFBCAA920DEA990E5D">
    <w:name w:val="666541589C6242CFBCAA920DEA990E5D"/>
  </w:style>
  <w:style w:type="paragraph" w:customStyle="1" w:styleId="2FB0F3D425D0420DB540B5A49361F152">
    <w:name w:val="2FB0F3D425D0420DB540B5A49361F152"/>
  </w:style>
  <w:style w:type="paragraph" w:customStyle="1" w:styleId="1A97C0CFB39E4567B97C1E7C96D5B7E6">
    <w:name w:val="1A97C0CFB39E4567B97C1E7C96D5B7E6"/>
  </w:style>
  <w:style w:type="paragraph" w:customStyle="1" w:styleId="B15B32EE921A4A82A33622269B984D69">
    <w:name w:val="B15B32EE921A4A82A33622269B984D69"/>
  </w:style>
  <w:style w:type="paragraph" w:customStyle="1" w:styleId="57750CE0AB54485586A974727175640C">
    <w:name w:val="57750CE0AB54485586A974727175640C"/>
  </w:style>
  <w:style w:type="paragraph" w:customStyle="1" w:styleId="9AB7127139044F589E837E8245884800">
    <w:name w:val="9AB7127139044F589E837E8245884800"/>
  </w:style>
  <w:style w:type="paragraph" w:customStyle="1" w:styleId="5B5003E84AEE4D0C838BE9A6B0FDCEB9">
    <w:name w:val="5B5003E84AEE4D0C838BE9A6B0FDCEB9"/>
  </w:style>
  <w:style w:type="paragraph" w:customStyle="1" w:styleId="48D937A8784C4A07A09A7FE8A775A017">
    <w:name w:val="48D937A8784C4A07A09A7FE8A775A017"/>
  </w:style>
  <w:style w:type="paragraph" w:customStyle="1" w:styleId="D42E9565DD0B4C629597810FEB26E74B">
    <w:name w:val="D42E9565DD0B4C629597810FEB26E74B"/>
  </w:style>
  <w:style w:type="paragraph" w:customStyle="1" w:styleId="4AA9F25E42944061B165713B87DDC729">
    <w:name w:val="4AA9F25E42944061B165713B87DDC729"/>
  </w:style>
  <w:style w:type="paragraph" w:customStyle="1" w:styleId="3D58F226454E490982500B4ED59DEF2B">
    <w:name w:val="3D58F226454E490982500B4ED59DEF2B"/>
  </w:style>
  <w:style w:type="paragraph" w:customStyle="1" w:styleId="D21EF381C4AF48BC8A0B22303C67048E">
    <w:name w:val="D21EF381C4AF48BC8A0B22303C67048E"/>
  </w:style>
  <w:style w:type="paragraph" w:customStyle="1" w:styleId="5EB02F16F57843C08F6535C5022A074E">
    <w:name w:val="5EB02F16F57843C08F6535C5022A074E"/>
  </w:style>
  <w:style w:type="paragraph" w:customStyle="1" w:styleId="47783B042E1043A48736CB66D4B6CEFF">
    <w:name w:val="47783B042E1043A48736CB66D4B6CEFF"/>
  </w:style>
  <w:style w:type="paragraph" w:customStyle="1" w:styleId="6C49DE77E2E3424197EB45F10862B8D7">
    <w:name w:val="6C49DE77E2E3424197EB45F10862B8D7"/>
  </w:style>
  <w:style w:type="paragraph" w:customStyle="1" w:styleId="3BADCD132E3B4C15A37AB644BAE0C47D">
    <w:name w:val="3BADCD132E3B4C15A37AB644BAE0C47D"/>
  </w:style>
  <w:style w:type="paragraph" w:customStyle="1" w:styleId="DAB58052F93447C88156DDA7AB77A127">
    <w:name w:val="DAB58052F93447C88156DDA7AB77A127"/>
  </w:style>
  <w:style w:type="paragraph" w:customStyle="1" w:styleId="923CFD0FAD5446BB8C663F6E9B7C4769">
    <w:name w:val="923CFD0FAD5446BB8C663F6E9B7C4769"/>
  </w:style>
  <w:style w:type="paragraph" w:customStyle="1" w:styleId="7BDCB2A3D2C74AF6B8C5056020A6AB6E">
    <w:name w:val="7BDCB2A3D2C74AF6B8C5056020A6AB6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455E4A36E6784043BC8D8467D6DF1F47">
    <w:name w:val="455E4A36E6784043BC8D8467D6DF1F47"/>
  </w:style>
  <w:style w:type="paragraph" w:customStyle="1" w:styleId="69E2D5B05BF544C890B48A4A1A33D2FE">
    <w:name w:val="69E2D5B05BF544C890B48A4A1A33D2FE"/>
  </w:style>
  <w:style w:type="paragraph" w:customStyle="1" w:styleId="BD6EADF2A7D14246BF36732AE123F843">
    <w:name w:val="BD6EADF2A7D14246BF36732AE123F843"/>
  </w:style>
  <w:style w:type="paragraph" w:customStyle="1" w:styleId="78E09517FC8845D0B892955AB550B6D8">
    <w:name w:val="78E09517FC8845D0B892955AB550B6D8"/>
  </w:style>
  <w:style w:type="paragraph" w:customStyle="1" w:styleId="D101385778554A83AF7849B07114E340">
    <w:name w:val="D101385778554A83AF7849B07114E340"/>
  </w:style>
  <w:style w:type="paragraph" w:customStyle="1" w:styleId="17BDA25E1FC246D2B9D93DF15FAE40C8">
    <w:name w:val="17BDA25E1FC246D2B9D93DF15FAE40C8"/>
  </w:style>
  <w:style w:type="paragraph" w:customStyle="1" w:styleId="884DBA9BEB9A4C349C561D672A67D590">
    <w:name w:val="884DBA9BEB9A4C349C561D672A67D590"/>
  </w:style>
  <w:style w:type="paragraph" w:customStyle="1" w:styleId="CF8AC19917E945EF8FDA0C862145370B">
    <w:name w:val="CF8AC19917E945EF8FDA0C862145370B"/>
  </w:style>
  <w:style w:type="paragraph" w:customStyle="1" w:styleId="F37760D571D8424F8D3CFA55E39E346F">
    <w:name w:val="F37760D571D8424F8D3CFA55E39E346F"/>
  </w:style>
  <w:style w:type="paragraph" w:customStyle="1" w:styleId="23AC44EB57D24968ACFF953976F4BCA9">
    <w:name w:val="23AC44EB57D24968ACFF953976F4BCA9"/>
  </w:style>
  <w:style w:type="paragraph" w:customStyle="1" w:styleId="799B58A5199447E991028F0E07437144">
    <w:name w:val="799B58A5199447E991028F0E07437144"/>
  </w:style>
  <w:style w:type="paragraph" w:customStyle="1" w:styleId="A3CB48CB12ED4F5D89EA02BAC47131A5">
    <w:name w:val="A3CB48CB12ED4F5D89EA02BAC47131A5"/>
  </w:style>
  <w:style w:type="paragraph" w:customStyle="1" w:styleId="872FE0275A4F431B99F1F4D1492C170C">
    <w:name w:val="872FE0275A4F431B99F1F4D1492C170C"/>
  </w:style>
  <w:style w:type="paragraph" w:customStyle="1" w:styleId="AC0CD679638C49568290EA680F7B2CC2">
    <w:name w:val="AC0CD679638C49568290EA680F7B2CC2"/>
  </w:style>
  <w:style w:type="paragraph" w:customStyle="1" w:styleId="D78EDD4DA28D42939785D8ABE8A2951E">
    <w:name w:val="D78EDD4DA28D42939785D8ABE8A2951E"/>
  </w:style>
  <w:style w:type="paragraph" w:customStyle="1" w:styleId="FF063F02BA0E47AD94C0637B211E399F">
    <w:name w:val="FF063F02BA0E47AD94C0637B211E399F"/>
  </w:style>
  <w:style w:type="paragraph" w:customStyle="1" w:styleId="F425BEE292FD43CC904DD4CD86852FF0">
    <w:name w:val="F425BEE292FD43CC904DD4CD86852FF0"/>
  </w:style>
  <w:style w:type="paragraph" w:customStyle="1" w:styleId="041F3FE82385435ABA7D5CEB190D0FBF">
    <w:name w:val="041F3FE82385435ABA7D5CEB190D0FBF"/>
  </w:style>
  <w:style w:type="paragraph" w:customStyle="1" w:styleId="74EA2DB35DA84A8D8D2837BD2440A26A">
    <w:name w:val="74EA2DB35DA84A8D8D2837BD2440A26A"/>
  </w:style>
  <w:style w:type="paragraph" w:customStyle="1" w:styleId="BFA35AA0E49548B0AB09BFE6D799E848">
    <w:name w:val="BFA35AA0E49548B0AB09BFE6D799E848"/>
  </w:style>
  <w:style w:type="paragraph" w:customStyle="1" w:styleId="5583651B4AAE4C01ADB33F3219DAC3EE">
    <w:name w:val="5583651B4AAE4C01ADB33F3219DAC3EE"/>
  </w:style>
  <w:style w:type="paragraph" w:customStyle="1" w:styleId="861322AA4F09403C89017AF5630DFBCA">
    <w:name w:val="861322AA4F09403C89017AF5630DFBCA"/>
  </w:style>
  <w:style w:type="paragraph" w:customStyle="1" w:styleId="7A1F917F45794BC4819E4DA4FC06CF45">
    <w:name w:val="7A1F917F45794BC4819E4DA4FC06CF45"/>
  </w:style>
  <w:style w:type="paragraph" w:customStyle="1" w:styleId="CF405CBF823245CEB481E5B1F45A5E21">
    <w:name w:val="CF405CBF823245CEB481E5B1F45A5E21"/>
  </w:style>
  <w:style w:type="paragraph" w:customStyle="1" w:styleId="9533521055294F2ABDEF61D91014C12C">
    <w:name w:val="9533521055294F2ABDEF61D91014C12C"/>
  </w:style>
  <w:style w:type="paragraph" w:customStyle="1" w:styleId="596381D1816D4987BC147F081CF8801B">
    <w:name w:val="596381D1816D4987BC147F081CF8801B"/>
  </w:style>
  <w:style w:type="paragraph" w:customStyle="1" w:styleId="196030C64160421AB316332AE62782BE">
    <w:name w:val="196030C64160421AB316332AE62782BE"/>
  </w:style>
  <w:style w:type="paragraph" w:customStyle="1" w:styleId="45F45EFB4A6444A1936C36CC8CD80129">
    <w:name w:val="45F45EFB4A6444A1936C36CC8CD80129"/>
  </w:style>
  <w:style w:type="paragraph" w:customStyle="1" w:styleId="E17B91BF15EB48C680E19B648B64FF7F">
    <w:name w:val="E17B91BF15EB48C680E19B648B64FF7F"/>
  </w:style>
  <w:style w:type="paragraph" w:customStyle="1" w:styleId="02A7736FBE2748DBB84D2EAB70288C5E">
    <w:name w:val="02A7736FBE2748DBB84D2EAB70288C5E"/>
  </w:style>
  <w:style w:type="paragraph" w:customStyle="1" w:styleId="A5D750FDC6F64D2F9559722DD0B7CB8D">
    <w:name w:val="A5D750FDC6F64D2F9559722DD0B7CB8D"/>
  </w:style>
  <w:style w:type="paragraph" w:customStyle="1" w:styleId="6B86311772184273B892B5C73F3DD936">
    <w:name w:val="6B86311772184273B892B5C73F3DD936"/>
  </w:style>
  <w:style w:type="paragraph" w:customStyle="1" w:styleId="FF1AD1134C6E4D3C98370D51DF77261A">
    <w:name w:val="FF1AD1134C6E4D3C98370D51DF77261A"/>
  </w:style>
  <w:style w:type="paragraph" w:customStyle="1" w:styleId="9B209F1E2DA34636A8C6571274FAB5E6">
    <w:name w:val="9B209F1E2DA34636A8C6571274FAB5E6"/>
  </w:style>
  <w:style w:type="paragraph" w:customStyle="1" w:styleId="600789B5C4AF41A890C7F65DA895DBFB">
    <w:name w:val="600789B5C4AF41A890C7F65DA895DBFB"/>
  </w:style>
  <w:style w:type="paragraph" w:customStyle="1" w:styleId="70455F8227E5405FA986A86D0C07F078">
    <w:name w:val="70455F8227E5405FA986A86D0C07F078"/>
  </w:style>
  <w:style w:type="paragraph" w:customStyle="1" w:styleId="6E0B224963854CB59EC05C5014DB9B25">
    <w:name w:val="6E0B224963854CB59EC05C5014DB9B25"/>
  </w:style>
  <w:style w:type="paragraph" w:customStyle="1" w:styleId="E2E3A004A7E54C46B69D0C166FF65CCE">
    <w:name w:val="E2E3A004A7E54C46B69D0C166FF65CCE"/>
  </w:style>
  <w:style w:type="paragraph" w:customStyle="1" w:styleId="D4D09C04EF274751A3F9B9943EAAA0F8">
    <w:name w:val="D4D09C04EF274751A3F9B9943EAAA0F8"/>
  </w:style>
  <w:style w:type="paragraph" w:customStyle="1" w:styleId="496FF77A92B64F98912969F5F059B101">
    <w:name w:val="496FF77A92B64F98912969F5F059B101"/>
  </w:style>
  <w:style w:type="paragraph" w:customStyle="1" w:styleId="E1DD72202DA44D4CADA639E287A34125">
    <w:name w:val="E1DD72202DA44D4CADA639E287A34125"/>
  </w:style>
  <w:style w:type="paragraph" w:customStyle="1" w:styleId="8D4374ACC91C425EBFC91AF5340ACF36">
    <w:name w:val="8D4374ACC91C425EBFC91AF5340ACF36"/>
  </w:style>
  <w:style w:type="paragraph" w:customStyle="1" w:styleId="2DF4DA0972B648C0B8D7AE37B829BC8C">
    <w:name w:val="2DF4DA0972B648C0B8D7AE37B829BC8C"/>
  </w:style>
  <w:style w:type="paragraph" w:customStyle="1" w:styleId="53047F7A877442C6B46850ACC19582B6">
    <w:name w:val="53047F7A877442C6B46850ACC19582B6"/>
  </w:style>
  <w:style w:type="paragraph" w:customStyle="1" w:styleId="5AE685B16B20425FA1AB1C799A90105C">
    <w:name w:val="5AE685B16B20425FA1AB1C799A90105C"/>
  </w:style>
  <w:style w:type="paragraph" w:customStyle="1" w:styleId="0A19FE7228DF4BCFBD8DAC3D9B156AD9">
    <w:name w:val="0A19FE7228DF4BCFBD8DAC3D9B156AD9"/>
  </w:style>
  <w:style w:type="paragraph" w:customStyle="1" w:styleId="31E2B675DB804D1786E4C90D899E2176">
    <w:name w:val="31E2B675DB804D1786E4C90D899E2176"/>
  </w:style>
  <w:style w:type="paragraph" w:customStyle="1" w:styleId="67DCD36599634348922C20A5A215AFF5">
    <w:name w:val="67DCD36599634348922C20A5A215AFF5"/>
  </w:style>
  <w:style w:type="paragraph" w:customStyle="1" w:styleId="324977D34B6C42D0B68E9FA24DCF8C25">
    <w:name w:val="324977D34B6C42D0B68E9FA24DCF8C25"/>
  </w:style>
  <w:style w:type="paragraph" w:customStyle="1" w:styleId="8BAC8D8E48F84F2C9E22F762305657A3">
    <w:name w:val="8BAC8D8E48F84F2C9E22F762305657A3"/>
  </w:style>
  <w:style w:type="paragraph" w:customStyle="1" w:styleId="4B529E227D674AA9B05989B8DA7F223A">
    <w:name w:val="4B529E227D674AA9B05989B8DA7F223A"/>
  </w:style>
  <w:style w:type="paragraph" w:customStyle="1" w:styleId="CCF4C446E6F64AD8A0C6823B659FA141">
    <w:name w:val="CCF4C446E6F64AD8A0C6823B659FA141"/>
  </w:style>
  <w:style w:type="paragraph" w:customStyle="1" w:styleId="A2A1A4FBD754439B8B6E0CE2560A0D9E">
    <w:name w:val="A2A1A4FBD754439B8B6E0CE2560A0D9E"/>
  </w:style>
  <w:style w:type="paragraph" w:customStyle="1" w:styleId="CB0E25FE10044089B4659665E86F9C72">
    <w:name w:val="CB0E25FE10044089B4659665E86F9C72"/>
  </w:style>
  <w:style w:type="paragraph" w:customStyle="1" w:styleId="1541F87C33244FA0BF513B43FC2EC785">
    <w:name w:val="1541F87C33244FA0BF513B43FC2EC785"/>
  </w:style>
  <w:style w:type="paragraph" w:customStyle="1" w:styleId="527A148F590B4A6C95641D6015B2325B">
    <w:name w:val="527A148F590B4A6C95641D6015B2325B"/>
  </w:style>
  <w:style w:type="paragraph" w:customStyle="1" w:styleId="4581D5BD343745BEAD7BEAAABC106C78">
    <w:name w:val="4581D5BD343745BEAD7BEAAABC106C78"/>
  </w:style>
  <w:style w:type="paragraph" w:customStyle="1" w:styleId="94A67E384BC840E690FBAD304EBEA849">
    <w:name w:val="94A67E384BC840E690FBAD304EBEA849"/>
  </w:style>
  <w:style w:type="paragraph" w:customStyle="1" w:styleId="8E45DBB2C48E4681A3C74D364BA0F1FA">
    <w:name w:val="8E45DBB2C48E4681A3C74D364BA0F1FA"/>
  </w:style>
  <w:style w:type="paragraph" w:customStyle="1" w:styleId="87EE35E485BB4C7BAB543D5D511E0BAF">
    <w:name w:val="87EE35E485BB4C7BAB543D5D511E0BAF"/>
  </w:style>
  <w:style w:type="paragraph" w:customStyle="1" w:styleId="67FB0B1F1FD84DA984506303A9880A82">
    <w:name w:val="67FB0B1F1FD84DA984506303A9880A82"/>
  </w:style>
  <w:style w:type="paragraph" w:customStyle="1" w:styleId="CEA194FD72D24BC983C0889200029669">
    <w:name w:val="CEA194FD72D24BC983C08892000296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</Template>
  <TotalTime>49</TotalTime>
  <Pages>1</Pages>
  <Words>185</Words>
  <Characters>1004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keywords>Estrutura do projeto</cp:keywords>
  <dc:description/>
  <cp:lastModifiedBy>pc</cp:lastModifiedBy>
  <cp:revision>5</cp:revision>
  <dcterms:created xsi:type="dcterms:W3CDTF">2020-12-03T01:10:00Z</dcterms:created>
  <dcterms:modified xsi:type="dcterms:W3CDTF">2020-12-03T15:23:00Z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